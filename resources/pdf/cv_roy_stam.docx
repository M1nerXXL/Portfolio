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94B6D2" w:themeColor="accent1"/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</w:tblGrid>
      <w:tr w:rsidR="00DC67AB" w:rsidRPr="004539C2" w14:paraId="2339A20E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5DC88655" w14:textId="0E762C13" w:rsidR="00DC67AB" w:rsidRDefault="00DC67AB" w:rsidP="007B09A5">
            <w:pPr>
              <w:tabs>
                <w:tab w:val="left" w:pos="99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8DF0944" wp14:editId="1D87408D">
                      <wp:simplePos x="0" y="0"/>
                      <wp:positionH relativeFrom="column">
                        <wp:posOffset>22225</wp:posOffset>
                      </wp:positionH>
                      <wp:positionV relativeFrom="page">
                        <wp:posOffset>643255</wp:posOffset>
                      </wp:positionV>
                      <wp:extent cx="2122805" cy="2122805"/>
                      <wp:effectExtent l="19050" t="19050" r="29845" b="29845"/>
                      <wp:wrapNone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AC33253" id="Oval 2" o:spid="_x0000_s1026" style="position:absolute;margin-left:1.75pt;margin-top:50.65pt;width:167.15pt;height:167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" strokecolor="#94b6d2 [3204]" strokeweight="5pt">
                      <v:fill r:id="rId8" o:title="" recolor="t" rotate="t" type="frame"/>
                      <v:stroke joinstyle="miter"/>
                      <w10:wrap anchory="page"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70D64457" w14:textId="0A52FBE7" w:rsidR="00DC67AB" w:rsidRDefault="00DC67AB" w:rsidP="000C45FF">
            <w:pPr>
              <w:tabs>
                <w:tab w:val="left" w:pos="99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6DE2E0B" wp14:editId="41733EBB">
                      <wp:simplePos x="0" y="0"/>
                      <wp:positionH relativeFrom="column">
                        <wp:posOffset>269875</wp:posOffset>
                      </wp:positionH>
                      <wp:positionV relativeFrom="paragraph">
                        <wp:posOffset>202564</wp:posOffset>
                      </wp:positionV>
                      <wp:extent cx="4432935" cy="9041765"/>
                      <wp:effectExtent l="0" t="0" r="0" b="6985"/>
                      <wp:wrapNone/>
                      <wp:docPr id="1178357015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32935" cy="90417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413DDBB" w14:textId="77777777" w:rsidR="00DC67AB" w:rsidRPr="004539C2" w:rsidRDefault="00DC67AB" w:rsidP="00DC67AB">
                                  <w:pPr>
                                    <w:rPr>
                                      <w:sz w:val="96"/>
                                      <w:szCs w:val="96"/>
                                      <w:lang w:val="nl-NL"/>
                                    </w:rPr>
                                  </w:pPr>
                                  <w:r w:rsidRPr="004539C2">
                                    <w:rPr>
                                      <w:sz w:val="96"/>
                                      <w:szCs w:val="96"/>
                                      <w:lang w:val="nl-NL"/>
                                    </w:rPr>
                                    <w:t>ROY STAM</w:t>
                                  </w:r>
                                </w:p>
                                <w:p w14:paraId="67FB52CB" w14:textId="77777777" w:rsidR="00DC67AB" w:rsidRPr="004539C2" w:rsidRDefault="00DC67AB" w:rsidP="00DC67AB">
                                  <w:pPr>
                                    <w:rPr>
                                      <w:sz w:val="32"/>
                                      <w:szCs w:val="32"/>
                                      <w:lang w:val="nl-NL"/>
                                    </w:rPr>
                                  </w:pPr>
                                </w:p>
                                <w:p w14:paraId="40A8DBFA" w14:textId="1EB3403F" w:rsidR="00DC67AB" w:rsidRPr="004539C2" w:rsidRDefault="00A441E7" w:rsidP="00DC67AB">
                                  <w:pPr>
                                    <w:rPr>
                                      <w:b/>
                                      <w:bCs/>
                                      <w:sz w:val="28"/>
                                      <w:szCs w:val="40"/>
                                      <w:lang w:val="nl-NL"/>
                                    </w:rPr>
                                  </w:pPr>
                                  <w:r w:rsidRPr="004539C2">
                                    <w:rPr>
                                      <w:b/>
                                      <w:bCs/>
                                      <w:sz w:val="28"/>
                                      <w:szCs w:val="40"/>
                                      <w:lang w:val="nl-NL"/>
                                    </w:rPr>
                                    <w:t>OPLEIDINGEN</w:t>
                                  </w:r>
                                </w:p>
                                <w:p w14:paraId="5A2EE90A" w14:textId="77777777" w:rsidR="00DC67AB" w:rsidRPr="004539C2" w:rsidRDefault="00DC67AB" w:rsidP="00DC67AB">
                                  <w:pPr>
                                    <w:rPr>
                                      <w:b/>
                                      <w:bCs/>
                                      <w:lang w:val="nl-NL"/>
                                    </w:rPr>
                                  </w:pPr>
                                </w:p>
                                <w:p w14:paraId="71595EED" w14:textId="7601E85E" w:rsidR="00DC67AB" w:rsidRPr="00156B52" w:rsidRDefault="00F5656B" w:rsidP="00DC67AB">
                                  <w:pPr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</w:pPr>
                                  <w:r w:rsidRPr="00156B5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- </w:t>
                                  </w:r>
                                  <w:r w:rsidR="00DC67AB" w:rsidRPr="00156B5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>ROC MBO College Almere</w:t>
                                  </w:r>
                                  <w:r w:rsidR="00705F08" w:rsidRPr="00156B5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 – Software Development N</w:t>
                                  </w:r>
                                  <w:r w:rsidR="00A13899" w:rsidRPr="00156B5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>i</w:t>
                                  </w:r>
                                  <w:r w:rsidR="00705F08" w:rsidRPr="00156B5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>v. 4</w:t>
                                  </w:r>
                                </w:p>
                                <w:p w14:paraId="0C9B8EF4" w14:textId="6B863A64" w:rsidR="00DC67AB" w:rsidRPr="004539C2" w:rsidRDefault="00B067C1" w:rsidP="00F5656B">
                                  <w:pPr>
                                    <w:ind w:firstLine="720"/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>Diploma</w:t>
                                  </w:r>
                                  <w:r w:rsidR="00DC67AB" w:rsidRPr="004539C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>– September</w:t>
                                  </w:r>
                                  <w:r w:rsidR="00DC67AB" w:rsidRPr="004539C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 xml:space="preserve"> </w:t>
                                  </w:r>
                                  <w:r w:rsidR="00232D8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>2024</w:t>
                                  </w:r>
                                </w:p>
                                <w:p w14:paraId="7EDBE1FA" w14:textId="77777777" w:rsidR="00DC67AB" w:rsidRPr="004539C2" w:rsidRDefault="00DC67AB" w:rsidP="00DC67AB">
                                  <w:pPr>
                                    <w:rPr>
                                      <w:lang w:val="nl-NL"/>
                                    </w:rPr>
                                  </w:pPr>
                                </w:p>
                                <w:p w14:paraId="547930E0" w14:textId="195337E5" w:rsidR="00DC67AB" w:rsidRPr="00156B52" w:rsidRDefault="00F5656B" w:rsidP="00DC67AB">
                                  <w:pPr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</w:pPr>
                                  <w:r w:rsidRPr="00156B5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- </w:t>
                                  </w:r>
                                  <w:r w:rsidR="00DC67AB" w:rsidRPr="00156B5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>Montessori Lyceum Flevoland</w:t>
                                  </w:r>
                                  <w:r w:rsidR="00B067C1" w:rsidRPr="00156B5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 </w:t>
                                  </w:r>
                                  <w:r w:rsidR="00850350" w:rsidRPr="00156B5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>–</w:t>
                                  </w:r>
                                  <w:r w:rsidR="00B067C1" w:rsidRPr="00156B5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 VWO</w:t>
                                  </w:r>
                                </w:p>
                                <w:p w14:paraId="4854E15C" w14:textId="43C2D09B" w:rsidR="00DC67AB" w:rsidRPr="00156B52" w:rsidRDefault="00B067C1" w:rsidP="00F5656B">
                                  <w:pPr>
                                    <w:ind w:firstLine="720"/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  <w:r w:rsidRPr="00156B5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 xml:space="preserve">Diploma </w:t>
                                  </w:r>
                                  <w:r w:rsidR="00705F08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>–</w:t>
                                  </w:r>
                                  <w:r w:rsidR="009B7C40" w:rsidRPr="00156B5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 xml:space="preserve"> </w:t>
                                  </w:r>
                                  <w:r w:rsidR="00705F08" w:rsidRPr="00156B5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 xml:space="preserve">Juni </w:t>
                                  </w:r>
                                  <w:r w:rsidR="009B7C40" w:rsidRPr="00156B5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>2021</w:t>
                                  </w:r>
                                </w:p>
                                <w:p w14:paraId="57FDBE49" w14:textId="77777777" w:rsidR="00DC67AB" w:rsidRPr="004539C2" w:rsidRDefault="00DC67AB" w:rsidP="00DC67AB">
                                  <w:pPr>
                                    <w:rPr>
                                      <w:lang w:val="nl-NL"/>
                                    </w:rPr>
                                  </w:pPr>
                                </w:p>
                                <w:p w14:paraId="39E33118" w14:textId="40084898" w:rsidR="00DC67AB" w:rsidRPr="004539C2" w:rsidRDefault="00DC67AB" w:rsidP="00DC67AB">
                                  <w:pPr>
                                    <w:rPr>
                                      <w:b/>
                                      <w:bCs/>
                                      <w:sz w:val="28"/>
                                      <w:szCs w:val="40"/>
                                      <w:lang w:val="nl-NL"/>
                                    </w:rPr>
                                  </w:pPr>
                                  <w:r w:rsidRPr="004539C2">
                                    <w:rPr>
                                      <w:b/>
                                      <w:bCs/>
                                      <w:sz w:val="28"/>
                                      <w:szCs w:val="40"/>
                                      <w:lang w:val="nl-NL"/>
                                    </w:rPr>
                                    <w:t>WERKERVARING</w:t>
                                  </w:r>
                                </w:p>
                                <w:p w14:paraId="276674AA" w14:textId="77777777" w:rsidR="00DC67AB" w:rsidRPr="004539C2" w:rsidRDefault="00DC67AB" w:rsidP="00DC67AB">
                                  <w:pPr>
                                    <w:rPr>
                                      <w:lang w:val="nl-NL"/>
                                    </w:rPr>
                                  </w:pPr>
                                </w:p>
                                <w:p w14:paraId="5BDF2C60" w14:textId="45B38EE8" w:rsidR="00DC67AB" w:rsidRPr="004539C2" w:rsidRDefault="001273A6" w:rsidP="00DC67AB">
                                  <w:pPr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</w:pPr>
                                  <w:r w:rsidRPr="004539C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- </w:t>
                                  </w:r>
                                  <w:r w:rsidR="00A441E7" w:rsidRPr="004539C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>Krantenbezorger</w:t>
                                  </w:r>
                                </w:p>
                                <w:p w14:paraId="1BB643BB" w14:textId="07EE6B79" w:rsidR="00DC67AB" w:rsidRPr="004539C2" w:rsidRDefault="00D236C7" w:rsidP="001273A6">
                                  <w:pPr>
                                    <w:ind w:firstLine="720"/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  <w:r w:rsidRPr="004539C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 xml:space="preserve">2017 </w:t>
                                  </w:r>
                                  <w:r w:rsidR="00DC67AB" w:rsidRPr="004539C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>–</w:t>
                                  </w:r>
                                  <w:r w:rsidRPr="004539C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 xml:space="preserve"> 2022</w:t>
                                  </w:r>
                                </w:p>
                                <w:p w14:paraId="55BDFD7C" w14:textId="274D0CBB" w:rsidR="00DC67AB" w:rsidRPr="004539C2" w:rsidRDefault="00DC67AB" w:rsidP="00DC67AB">
                                  <w:pPr>
                                    <w:rPr>
                                      <w:lang w:val="nl-NL"/>
                                    </w:rPr>
                                  </w:pPr>
                                </w:p>
                                <w:p w14:paraId="74B25CFA" w14:textId="526D81A7" w:rsidR="00DC67AB" w:rsidRPr="004539C2" w:rsidRDefault="001273A6" w:rsidP="00DC67AB">
                                  <w:pPr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</w:pPr>
                                  <w:r w:rsidRPr="004539C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- </w:t>
                                  </w:r>
                                  <w:r w:rsidR="00DC67AB" w:rsidRPr="004539C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Tuincentrum Alméér Plant </w:t>
                                  </w:r>
                                  <w:r w:rsidR="00850350" w:rsidRPr="00156B5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– </w:t>
                                  </w:r>
                                  <w:r w:rsidR="0008266A" w:rsidRPr="004539C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>Weekendhulp</w:t>
                                  </w:r>
                                </w:p>
                                <w:p w14:paraId="79A5E857" w14:textId="4765AA8B" w:rsidR="00DC67AB" w:rsidRPr="004539C2" w:rsidRDefault="00B301CA" w:rsidP="001273A6">
                                  <w:pPr>
                                    <w:ind w:firstLine="720"/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  <w:r w:rsidRPr="004539C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 xml:space="preserve">2019 </w:t>
                                  </w:r>
                                  <w:r w:rsidR="00DC67AB" w:rsidRPr="004539C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>–</w:t>
                                  </w:r>
                                  <w:r w:rsidRPr="004539C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 xml:space="preserve"> 2020</w:t>
                                  </w:r>
                                </w:p>
                                <w:p w14:paraId="66B658A3" w14:textId="77777777" w:rsidR="00DC67AB" w:rsidRPr="004539C2" w:rsidRDefault="00DC67AB" w:rsidP="00DC67AB">
                                  <w:pPr>
                                    <w:rPr>
                                      <w:lang w:val="nl-NL"/>
                                    </w:rPr>
                                  </w:pPr>
                                </w:p>
                                <w:p w14:paraId="7C734CD6" w14:textId="66DE2FF3" w:rsidR="00DC67AB" w:rsidRPr="004539C2" w:rsidRDefault="001273A6" w:rsidP="00DC67AB">
                                  <w:pPr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</w:pPr>
                                  <w:r w:rsidRPr="004539C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- </w:t>
                                  </w:r>
                                  <w:r w:rsidR="00A441E7" w:rsidRPr="004539C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>DekaMarkt</w:t>
                                  </w:r>
                                  <w:r w:rsidR="00DC67AB" w:rsidRPr="004539C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 </w:t>
                                  </w:r>
                                  <w:r w:rsidR="00850350" w:rsidRPr="00156B5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– </w:t>
                                  </w:r>
                                  <w:r w:rsidR="00A441E7" w:rsidRPr="004539C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>Vakkenvuller</w:t>
                                  </w:r>
                                </w:p>
                                <w:p w14:paraId="7B39D890" w14:textId="18B504AE" w:rsidR="00A441E7" w:rsidRDefault="009B7C40" w:rsidP="00B12F53">
                                  <w:pPr>
                                    <w:ind w:firstLine="720"/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  <w:r w:rsidRPr="004539C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>20</w:t>
                                  </w:r>
                                  <w:r w:rsidR="0008266A" w:rsidRPr="004539C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>20</w:t>
                                  </w:r>
                                </w:p>
                                <w:p w14:paraId="40369DCA" w14:textId="77777777" w:rsidR="00B067C1" w:rsidRPr="00B12F53" w:rsidRDefault="00B067C1" w:rsidP="00B12F53">
                                  <w:pPr>
                                    <w:ind w:firstLine="720"/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</w:p>
                                <w:p w14:paraId="753600D3" w14:textId="2A79E878" w:rsidR="00A441E7" w:rsidRPr="004539C2" w:rsidRDefault="001273A6" w:rsidP="00A441E7">
                                  <w:pPr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</w:pPr>
                                  <w:r w:rsidRPr="004539C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- </w:t>
                                  </w:r>
                                  <w:r w:rsidR="00A441E7" w:rsidRPr="004539C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Jumbo </w:t>
                                  </w:r>
                                  <w:r w:rsidR="00850350" w:rsidRPr="00156B5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– </w:t>
                                  </w:r>
                                  <w:r w:rsidR="00A441E7" w:rsidRPr="004539C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>Vakkenvuller</w:t>
                                  </w:r>
                                </w:p>
                                <w:p w14:paraId="1DBD1E23" w14:textId="1E222045" w:rsidR="00A441E7" w:rsidRPr="00B067C1" w:rsidRDefault="0008266A" w:rsidP="00B067C1">
                                  <w:pPr>
                                    <w:ind w:firstLine="720"/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  <w:r w:rsidRPr="004539C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>2021</w:t>
                                  </w:r>
                                </w:p>
                                <w:p w14:paraId="3BA3348E" w14:textId="77777777" w:rsidR="00A441E7" w:rsidRPr="004539C2" w:rsidRDefault="00A441E7" w:rsidP="00A441E7">
                                  <w:pPr>
                                    <w:rPr>
                                      <w:lang w:val="nl-NL"/>
                                    </w:rPr>
                                  </w:pPr>
                                </w:p>
                                <w:p w14:paraId="7F23FB75" w14:textId="778FA3CA" w:rsidR="00A441E7" w:rsidRPr="004539C2" w:rsidRDefault="001273A6" w:rsidP="00A441E7">
                                  <w:pPr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</w:pPr>
                                  <w:r w:rsidRPr="004539C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- </w:t>
                                  </w:r>
                                  <w:r w:rsidR="00A441E7" w:rsidRPr="004539C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Domino’s Pizza </w:t>
                                  </w:r>
                                  <w:r w:rsidR="00850350" w:rsidRPr="00156B5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– </w:t>
                                  </w:r>
                                  <w:r w:rsidR="00A441E7" w:rsidRPr="004539C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>Fietsbezorger en Insider</w:t>
                                  </w:r>
                                </w:p>
                                <w:p w14:paraId="2272A979" w14:textId="7D373C93" w:rsidR="00A441E7" w:rsidRPr="00156B52" w:rsidRDefault="0008266A" w:rsidP="001273A6">
                                  <w:pPr>
                                    <w:ind w:firstLine="720"/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</w:rPr>
                                  </w:pPr>
                                  <w:r w:rsidRPr="00156B5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</w:rPr>
                                    <w:t xml:space="preserve">2021 </w:t>
                                  </w:r>
                                  <w:r w:rsidR="00A441E7" w:rsidRPr="00156B5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</w:rPr>
                                    <w:t>– Heden</w:t>
                                  </w:r>
                                </w:p>
                                <w:p w14:paraId="4D19CC00" w14:textId="77777777" w:rsidR="00DC67AB" w:rsidRPr="00156B52" w:rsidRDefault="00DC67AB" w:rsidP="00DC67AB"/>
                                <w:p w14:paraId="10372749" w14:textId="6F738A03" w:rsidR="00232D82" w:rsidRPr="00232D82" w:rsidRDefault="00232D82" w:rsidP="00232D82">
                                  <w:pPr>
                                    <w:rPr>
                                      <w:sz w:val="21"/>
                                      <w:szCs w:val="28"/>
                                    </w:rPr>
                                  </w:pPr>
                                  <w:r w:rsidRPr="00232D82">
                                    <w:rPr>
                                      <w:sz w:val="21"/>
                                      <w:szCs w:val="28"/>
                                    </w:rPr>
                                    <w:t>- MMC IT</w:t>
                                  </w:r>
                                  <w:r w:rsidR="00B067C1">
                                    <w:rPr>
                                      <w:sz w:val="21"/>
                                      <w:szCs w:val="28"/>
                                    </w:rPr>
                                    <w:t xml:space="preserve"> </w:t>
                                  </w:r>
                                  <w:r w:rsidRPr="00232D82">
                                    <w:rPr>
                                      <w:sz w:val="21"/>
                                      <w:szCs w:val="28"/>
                                    </w:rPr>
                                    <w:t xml:space="preserve">Solutions </w:t>
                                  </w:r>
                                  <w:r w:rsidR="00850350" w:rsidRPr="00705F08">
                                    <w:rPr>
                                      <w:sz w:val="21"/>
                                      <w:szCs w:val="28"/>
                                    </w:rPr>
                                    <w:t>–</w:t>
                                  </w:r>
                                  <w:r w:rsidR="00850350">
                                    <w:rPr>
                                      <w:sz w:val="21"/>
                                      <w:szCs w:val="28"/>
                                    </w:rPr>
                                    <w:t xml:space="preserve"> </w:t>
                                  </w:r>
                                  <w:r w:rsidR="00B067C1">
                                    <w:rPr>
                                      <w:sz w:val="21"/>
                                      <w:szCs w:val="28"/>
                                    </w:rPr>
                                    <w:t xml:space="preserve">Stage </w:t>
                                  </w:r>
                                  <w:r w:rsidRPr="00232D82">
                                    <w:rPr>
                                      <w:sz w:val="21"/>
                                      <w:szCs w:val="28"/>
                                    </w:rPr>
                                    <w:t>S</w:t>
                                  </w:r>
                                  <w:r>
                                    <w:rPr>
                                      <w:sz w:val="21"/>
                                      <w:szCs w:val="28"/>
                                    </w:rPr>
                                    <w:t>oftware Developer</w:t>
                                  </w:r>
                                </w:p>
                                <w:p w14:paraId="2EEAD79D" w14:textId="6A1AED43" w:rsidR="00232D82" w:rsidRPr="00232D82" w:rsidRDefault="00232D82" w:rsidP="00232D82">
                                  <w:pPr>
                                    <w:ind w:firstLine="720"/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  <w:r w:rsidRPr="00232D8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>2023</w:t>
                                  </w:r>
                                  <w:r w:rsidR="00705F08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 xml:space="preserve"> –</w:t>
                                  </w:r>
                                  <w:r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 xml:space="preserve"> 2024</w:t>
                                  </w:r>
                                </w:p>
                                <w:p w14:paraId="1E5A7B41" w14:textId="77777777" w:rsidR="00232D82" w:rsidRPr="004539C2" w:rsidRDefault="00232D82" w:rsidP="00DC67AB">
                                  <w:pPr>
                                    <w:rPr>
                                      <w:lang w:val="nl-NL"/>
                                    </w:rPr>
                                  </w:pPr>
                                </w:p>
                                <w:p w14:paraId="71B3EAAC" w14:textId="3CC7E40C" w:rsidR="00DC67AB" w:rsidRPr="00172766" w:rsidRDefault="00285016" w:rsidP="004C1DCB">
                                  <w:pPr>
                                    <w:rPr>
                                      <w:b/>
                                      <w:bCs/>
                                      <w:sz w:val="28"/>
                                      <w:szCs w:val="40"/>
                                      <w:lang w:val="nl-NL"/>
                                    </w:rPr>
                                  </w:pPr>
                                  <w:r w:rsidRPr="00172766">
                                    <w:rPr>
                                      <w:b/>
                                      <w:bCs/>
                                      <w:sz w:val="28"/>
                                      <w:szCs w:val="40"/>
                                      <w:lang w:val="nl-NL"/>
                                    </w:rPr>
                                    <w:t>VAARDIGHEDEN</w:t>
                                  </w:r>
                                </w:p>
                                <w:p w14:paraId="36FB55FD" w14:textId="77777777" w:rsidR="004C1DCB" w:rsidRPr="00172766" w:rsidRDefault="004C1DCB" w:rsidP="004C1DCB">
                                  <w:pPr>
                                    <w:rPr>
                                      <w:b/>
                                      <w:bCs/>
                                      <w:lang w:val="nl-NL"/>
                                    </w:rPr>
                                  </w:pPr>
                                </w:p>
                                <w:p w14:paraId="2B2E235B" w14:textId="240F35D9" w:rsidR="004C1DCB" w:rsidRPr="00172766" w:rsidRDefault="004C1DCB" w:rsidP="004C1DCB">
                                  <w:pPr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  <w:r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>Software Development</w:t>
                                  </w:r>
                                  <w:r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  <w:t>Talen</w:t>
                                  </w:r>
                                </w:p>
                                <w:p w14:paraId="2AC4B740" w14:textId="77777777" w:rsidR="004C1DCB" w:rsidRPr="00172766" w:rsidRDefault="004C1DCB" w:rsidP="004C1DCB">
                                  <w:pPr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</w:p>
                                <w:p w14:paraId="2D3A0684" w14:textId="6CB51E94" w:rsidR="001273A6" w:rsidRPr="00172766" w:rsidRDefault="001273A6" w:rsidP="001273A6">
                                  <w:pPr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  <w:r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>Java</w:t>
                                  </w:r>
                                  <w:r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="000651F7" w:rsidRPr="00172766"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  <w:t>★★★★★</w:t>
                                  </w:r>
                                  <w:r w:rsidR="004C1DCB" w:rsidRPr="00172766"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="004C1DCB" w:rsidRPr="00172766"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="004C1DCB"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>Nederlands</w:t>
                                  </w:r>
                                  <w:r w:rsidR="004C1DCB"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="004C1DCB" w:rsidRPr="00172766"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  <w:t>★★★★★</w:t>
                                  </w:r>
                                </w:p>
                                <w:p w14:paraId="1F0FCCF2" w14:textId="27F04DAE" w:rsidR="00B12F53" w:rsidRDefault="001273A6" w:rsidP="001273A6">
                                  <w:pPr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  <w:r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>Unity, C#</w:t>
                                  </w:r>
                                  <w:r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="000651F7" w:rsidRPr="00172766"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  <w:t>★★★★☆</w:t>
                                  </w:r>
                                  <w:r w:rsidR="00467819"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="00467819"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="00467819"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>Engels</w:t>
                                  </w:r>
                                  <w:r w:rsidR="00467819"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="00467819"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="00467819" w:rsidRPr="00172766"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  <w:t>★★★★★</w:t>
                                  </w:r>
                                </w:p>
                                <w:p w14:paraId="33285C7B" w14:textId="2350AD53" w:rsidR="0008266A" w:rsidRPr="00172766" w:rsidRDefault="00B12F53" w:rsidP="001273A6">
                                  <w:pPr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>PHP</w:t>
                                  </w:r>
                                  <w:r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Pr="00172766"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  <w:t>★★★☆☆</w:t>
                                  </w:r>
                                </w:p>
                                <w:p w14:paraId="2E7A57D1" w14:textId="26B4D264" w:rsidR="001273A6" w:rsidRPr="00172766" w:rsidRDefault="001273A6" w:rsidP="001273A6">
                                  <w:pPr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  <w:r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>MySQL</w:t>
                                  </w:r>
                                  <w:r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="000651F7" w:rsidRPr="00172766"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  <w:t>★★★☆☆</w:t>
                                  </w:r>
                                </w:p>
                                <w:p w14:paraId="60C9D697" w14:textId="73629ADF" w:rsidR="001273A6" w:rsidRPr="004539C2" w:rsidRDefault="001273A6" w:rsidP="001273A6">
                                  <w:pPr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  <w:r w:rsidRPr="004539C2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>ERDs</w:t>
                                  </w:r>
                                  <w:r w:rsidRPr="004539C2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Pr="004539C2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="000651F7" w:rsidRPr="004539C2"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  <w:t>★★★★★</w:t>
                                  </w:r>
                                </w:p>
                                <w:p w14:paraId="653085E6" w14:textId="0A6D9DCC" w:rsidR="001273A6" w:rsidRDefault="001273A6" w:rsidP="001273A6">
                                  <w:pPr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  <w:r w:rsidRPr="004539C2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>HTML/CSS</w:t>
                                  </w:r>
                                  <w:r w:rsidRPr="004539C2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="000651F7" w:rsidRPr="004539C2"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  <w:t>★★★</w:t>
                                  </w:r>
                                  <w:r w:rsidR="00582A9F" w:rsidRPr="004539C2"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  <w:t>★</w:t>
                                  </w:r>
                                  <w:r w:rsidR="000651F7" w:rsidRPr="004539C2"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  <w:t>☆</w:t>
                                  </w:r>
                                </w:p>
                                <w:p w14:paraId="4C7C5708" w14:textId="117F1CB5" w:rsidR="00A13899" w:rsidRPr="004539C2" w:rsidRDefault="00A13899" w:rsidP="001273A6">
                                  <w:pPr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>Javascript</w:t>
                                  </w:r>
                                  <w:r w:rsidRPr="004539C2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Pr="004539C2"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  <w:t>★★★★☆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6DE2E0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1.25pt;margin-top:15.95pt;width:349.05pt;height:711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" filled="f" stroked="f" strokeweight=".5pt">
                      <v:textbox>
                        <w:txbxContent>
                          <w:p w14:paraId="2413DDBB" w14:textId="77777777" w:rsidR="00DC67AB" w:rsidRPr="004539C2" w:rsidRDefault="00DC67AB" w:rsidP="00DC67AB">
                            <w:pPr>
                              <w:rPr>
                                <w:sz w:val="96"/>
                                <w:szCs w:val="96"/>
                                <w:lang w:val="nl-NL"/>
                              </w:rPr>
                            </w:pPr>
                            <w:r w:rsidRPr="004539C2">
                              <w:rPr>
                                <w:sz w:val="96"/>
                                <w:szCs w:val="96"/>
                                <w:lang w:val="nl-NL"/>
                              </w:rPr>
                              <w:t>ROY STAM</w:t>
                            </w:r>
                          </w:p>
                          <w:p w14:paraId="67FB52CB" w14:textId="77777777" w:rsidR="00DC67AB" w:rsidRPr="004539C2" w:rsidRDefault="00DC67AB" w:rsidP="00DC67AB">
                            <w:pPr>
                              <w:rPr>
                                <w:sz w:val="32"/>
                                <w:szCs w:val="32"/>
                                <w:lang w:val="nl-NL"/>
                              </w:rPr>
                            </w:pPr>
                          </w:p>
                          <w:p w14:paraId="40A8DBFA" w14:textId="1EB3403F" w:rsidR="00DC67AB" w:rsidRPr="004539C2" w:rsidRDefault="00A441E7" w:rsidP="00DC67AB">
                            <w:pPr>
                              <w:rPr>
                                <w:b/>
                                <w:bCs/>
                                <w:sz w:val="28"/>
                                <w:szCs w:val="40"/>
                                <w:lang w:val="nl-NL"/>
                              </w:rPr>
                            </w:pPr>
                            <w:r w:rsidRPr="004539C2">
                              <w:rPr>
                                <w:b/>
                                <w:bCs/>
                                <w:sz w:val="28"/>
                                <w:szCs w:val="40"/>
                                <w:lang w:val="nl-NL"/>
                              </w:rPr>
                              <w:t>OPLEIDINGEN</w:t>
                            </w:r>
                          </w:p>
                          <w:p w14:paraId="5A2EE90A" w14:textId="77777777" w:rsidR="00DC67AB" w:rsidRPr="004539C2" w:rsidRDefault="00DC67AB" w:rsidP="00DC67AB">
                            <w:pPr>
                              <w:rPr>
                                <w:b/>
                                <w:bCs/>
                                <w:lang w:val="nl-NL"/>
                              </w:rPr>
                            </w:pPr>
                          </w:p>
                          <w:p w14:paraId="71595EED" w14:textId="7601E85E" w:rsidR="00DC67AB" w:rsidRPr="00156B52" w:rsidRDefault="00F5656B" w:rsidP="00DC67AB">
                            <w:pPr>
                              <w:rPr>
                                <w:sz w:val="21"/>
                                <w:szCs w:val="28"/>
                                <w:lang w:val="nl-NL"/>
                              </w:rPr>
                            </w:pPr>
                            <w:r w:rsidRPr="00156B5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- </w:t>
                            </w:r>
                            <w:r w:rsidR="00DC67AB" w:rsidRPr="00156B52">
                              <w:rPr>
                                <w:sz w:val="21"/>
                                <w:szCs w:val="28"/>
                                <w:lang w:val="nl-NL"/>
                              </w:rPr>
                              <w:t>ROC MBO College Almere</w:t>
                            </w:r>
                            <w:r w:rsidR="00705F08" w:rsidRPr="00156B5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 – Software Development N</w:t>
                            </w:r>
                            <w:r w:rsidR="00A13899" w:rsidRPr="00156B52">
                              <w:rPr>
                                <w:sz w:val="21"/>
                                <w:szCs w:val="28"/>
                                <w:lang w:val="nl-NL"/>
                              </w:rPr>
                              <w:t>i</w:t>
                            </w:r>
                            <w:r w:rsidR="00705F08" w:rsidRPr="00156B52">
                              <w:rPr>
                                <w:sz w:val="21"/>
                                <w:szCs w:val="28"/>
                                <w:lang w:val="nl-NL"/>
                              </w:rPr>
                              <w:t>v. 4</w:t>
                            </w:r>
                          </w:p>
                          <w:p w14:paraId="0C9B8EF4" w14:textId="6B863A64" w:rsidR="00DC67AB" w:rsidRPr="004539C2" w:rsidRDefault="00B067C1" w:rsidP="00F5656B">
                            <w:pPr>
                              <w:ind w:firstLine="720"/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</w:pPr>
                            <w:r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>Diploma</w:t>
                            </w:r>
                            <w:r w:rsidR="00DC67AB" w:rsidRPr="004539C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>– September</w:t>
                            </w:r>
                            <w:r w:rsidR="00DC67AB" w:rsidRPr="004539C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 xml:space="preserve"> </w:t>
                            </w:r>
                            <w:r w:rsidR="00232D8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>2024</w:t>
                            </w:r>
                          </w:p>
                          <w:p w14:paraId="7EDBE1FA" w14:textId="77777777" w:rsidR="00DC67AB" w:rsidRPr="004539C2" w:rsidRDefault="00DC67AB" w:rsidP="00DC67AB">
                            <w:pPr>
                              <w:rPr>
                                <w:lang w:val="nl-NL"/>
                              </w:rPr>
                            </w:pPr>
                          </w:p>
                          <w:p w14:paraId="547930E0" w14:textId="195337E5" w:rsidR="00DC67AB" w:rsidRPr="00156B52" w:rsidRDefault="00F5656B" w:rsidP="00DC67AB">
                            <w:pPr>
                              <w:rPr>
                                <w:sz w:val="21"/>
                                <w:szCs w:val="28"/>
                                <w:lang w:val="nl-NL"/>
                              </w:rPr>
                            </w:pPr>
                            <w:r w:rsidRPr="00156B5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- </w:t>
                            </w:r>
                            <w:r w:rsidR="00DC67AB" w:rsidRPr="00156B52">
                              <w:rPr>
                                <w:sz w:val="21"/>
                                <w:szCs w:val="28"/>
                                <w:lang w:val="nl-NL"/>
                              </w:rPr>
                              <w:t>Montessori Lyceum Flevoland</w:t>
                            </w:r>
                            <w:r w:rsidR="00B067C1" w:rsidRPr="00156B5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 </w:t>
                            </w:r>
                            <w:r w:rsidR="00850350" w:rsidRPr="00156B52">
                              <w:rPr>
                                <w:sz w:val="21"/>
                                <w:szCs w:val="28"/>
                                <w:lang w:val="nl-NL"/>
                              </w:rPr>
                              <w:t>–</w:t>
                            </w:r>
                            <w:r w:rsidR="00B067C1" w:rsidRPr="00156B5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 VWO</w:t>
                            </w:r>
                          </w:p>
                          <w:p w14:paraId="4854E15C" w14:textId="43C2D09B" w:rsidR="00DC67AB" w:rsidRPr="00156B52" w:rsidRDefault="00B067C1" w:rsidP="00F5656B">
                            <w:pPr>
                              <w:ind w:firstLine="720"/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</w:pPr>
                            <w:r w:rsidRPr="00156B5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 xml:space="preserve">Diploma </w:t>
                            </w:r>
                            <w:r w:rsidR="00705F08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>–</w:t>
                            </w:r>
                            <w:r w:rsidR="009B7C40" w:rsidRPr="00156B5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 xml:space="preserve"> </w:t>
                            </w:r>
                            <w:r w:rsidR="00705F08" w:rsidRPr="00156B5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 xml:space="preserve">Juni </w:t>
                            </w:r>
                            <w:r w:rsidR="009B7C40" w:rsidRPr="00156B5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>2021</w:t>
                            </w:r>
                          </w:p>
                          <w:p w14:paraId="57FDBE49" w14:textId="77777777" w:rsidR="00DC67AB" w:rsidRPr="004539C2" w:rsidRDefault="00DC67AB" w:rsidP="00DC67AB">
                            <w:pPr>
                              <w:rPr>
                                <w:lang w:val="nl-NL"/>
                              </w:rPr>
                            </w:pPr>
                          </w:p>
                          <w:p w14:paraId="39E33118" w14:textId="40084898" w:rsidR="00DC67AB" w:rsidRPr="004539C2" w:rsidRDefault="00DC67AB" w:rsidP="00DC67AB">
                            <w:pPr>
                              <w:rPr>
                                <w:b/>
                                <w:bCs/>
                                <w:sz w:val="28"/>
                                <w:szCs w:val="40"/>
                                <w:lang w:val="nl-NL"/>
                              </w:rPr>
                            </w:pPr>
                            <w:r w:rsidRPr="004539C2">
                              <w:rPr>
                                <w:b/>
                                <w:bCs/>
                                <w:sz w:val="28"/>
                                <w:szCs w:val="40"/>
                                <w:lang w:val="nl-NL"/>
                              </w:rPr>
                              <w:t>WERKERVARING</w:t>
                            </w:r>
                          </w:p>
                          <w:p w14:paraId="276674AA" w14:textId="77777777" w:rsidR="00DC67AB" w:rsidRPr="004539C2" w:rsidRDefault="00DC67AB" w:rsidP="00DC67AB">
                            <w:pPr>
                              <w:rPr>
                                <w:lang w:val="nl-NL"/>
                              </w:rPr>
                            </w:pPr>
                          </w:p>
                          <w:p w14:paraId="5BDF2C60" w14:textId="45B38EE8" w:rsidR="00DC67AB" w:rsidRPr="004539C2" w:rsidRDefault="001273A6" w:rsidP="00DC67AB">
                            <w:pPr>
                              <w:rPr>
                                <w:sz w:val="21"/>
                                <w:szCs w:val="28"/>
                                <w:lang w:val="nl-NL"/>
                              </w:rPr>
                            </w:pPr>
                            <w:r w:rsidRPr="004539C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- </w:t>
                            </w:r>
                            <w:r w:rsidR="00A441E7" w:rsidRPr="004539C2">
                              <w:rPr>
                                <w:sz w:val="21"/>
                                <w:szCs w:val="28"/>
                                <w:lang w:val="nl-NL"/>
                              </w:rPr>
                              <w:t>Krantenbezorger</w:t>
                            </w:r>
                          </w:p>
                          <w:p w14:paraId="1BB643BB" w14:textId="07EE6B79" w:rsidR="00DC67AB" w:rsidRPr="004539C2" w:rsidRDefault="00D236C7" w:rsidP="001273A6">
                            <w:pPr>
                              <w:ind w:firstLine="720"/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</w:pPr>
                            <w:r w:rsidRPr="004539C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 xml:space="preserve">2017 </w:t>
                            </w:r>
                            <w:r w:rsidR="00DC67AB" w:rsidRPr="004539C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>–</w:t>
                            </w:r>
                            <w:r w:rsidRPr="004539C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 xml:space="preserve"> 2022</w:t>
                            </w:r>
                          </w:p>
                          <w:p w14:paraId="55BDFD7C" w14:textId="274D0CBB" w:rsidR="00DC67AB" w:rsidRPr="004539C2" w:rsidRDefault="00DC67AB" w:rsidP="00DC67AB">
                            <w:pPr>
                              <w:rPr>
                                <w:lang w:val="nl-NL"/>
                              </w:rPr>
                            </w:pPr>
                          </w:p>
                          <w:p w14:paraId="74B25CFA" w14:textId="526D81A7" w:rsidR="00DC67AB" w:rsidRPr="004539C2" w:rsidRDefault="001273A6" w:rsidP="00DC67AB">
                            <w:pPr>
                              <w:rPr>
                                <w:sz w:val="21"/>
                                <w:szCs w:val="28"/>
                                <w:lang w:val="nl-NL"/>
                              </w:rPr>
                            </w:pPr>
                            <w:r w:rsidRPr="004539C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- </w:t>
                            </w:r>
                            <w:r w:rsidR="00DC67AB" w:rsidRPr="004539C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Tuincentrum Alméér Plant </w:t>
                            </w:r>
                            <w:r w:rsidR="00850350" w:rsidRPr="00156B5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– </w:t>
                            </w:r>
                            <w:r w:rsidR="0008266A" w:rsidRPr="004539C2">
                              <w:rPr>
                                <w:sz w:val="21"/>
                                <w:szCs w:val="28"/>
                                <w:lang w:val="nl-NL"/>
                              </w:rPr>
                              <w:t>Weekendhulp</w:t>
                            </w:r>
                          </w:p>
                          <w:p w14:paraId="79A5E857" w14:textId="4765AA8B" w:rsidR="00DC67AB" w:rsidRPr="004539C2" w:rsidRDefault="00B301CA" w:rsidP="001273A6">
                            <w:pPr>
                              <w:ind w:firstLine="720"/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</w:pPr>
                            <w:r w:rsidRPr="004539C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 xml:space="preserve">2019 </w:t>
                            </w:r>
                            <w:r w:rsidR="00DC67AB" w:rsidRPr="004539C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>–</w:t>
                            </w:r>
                            <w:r w:rsidRPr="004539C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 xml:space="preserve"> 2020</w:t>
                            </w:r>
                          </w:p>
                          <w:p w14:paraId="66B658A3" w14:textId="77777777" w:rsidR="00DC67AB" w:rsidRPr="004539C2" w:rsidRDefault="00DC67AB" w:rsidP="00DC67AB">
                            <w:pPr>
                              <w:rPr>
                                <w:lang w:val="nl-NL"/>
                              </w:rPr>
                            </w:pPr>
                          </w:p>
                          <w:p w14:paraId="7C734CD6" w14:textId="66DE2FF3" w:rsidR="00DC67AB" w:rsidRPr="004539C2" w:rsidRDefault="001273A6" w:rsidP="00DC67AB">
                            <w:pPr>
                              <w:rPr>
                                <w:sz w:val="21"/>
                                <w:szCs w:val="28"/>
                                <w:lang w:val="nl-NL"/>
                              </w:rPr>
                            </w:pPr>
                            <w:r w:rsidRPr="004539C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- </w:t>
                            </w:r>
                            <w:r w:rsidR="00A441E7" w:rsidRPr="004539C2">
                              <w:rPr>
                                <w:sz w:val="21"/>
                                <w:szCs w:val="28"/>
                                <w:lang w:val="nl-NL"/>
                              </w:rPr>
                              <w:t>DekaMarkt</w:t>
                            </w:r>
                            <w:r w:rsidR="00DC67AB" w:rsidRPr="004539C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 </w:t>
                            </w:r>
                            <w:r w:rsidR="00850350" w:rsidRPr="00156B5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– </w:t>
                            </w:r>
                            <w:r w:rsidR="00A441E7" w:rsidRPr="004539C2">
                              <w:rPr>
                                <w:sz w:val="21"/>
                                <w:szCs w:val="28"/>
                                <w:lang w:val="nl-NL"/>
                              </w:rPr>
                              <w:t>Vakkenvuller</w:t>
                            </w:r>
                          </w:p>
                          <w:p w14:paraId="7B39D890" w14:textId="18B504AE" w:rsidR="00A441E7" w:rsidRDefault="009B7C40" w:rsidP="00B12F53">
                            <w:pPr>
                              <w:ind w:firstLine="720"/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</w:pPr>
                            <w:r w:rsidRPr="004539C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>20</w:t>
                            </w:r>
                            <w:r w:rsidR="0008266A" w:rsidRPr="004539C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>20</w:t>
                            </w:r>
                          </w:p>
                          <w:p w14:paraId="40369DCA" w14:textId="77777777" w:rsidR="00B067C1" w:rsidRPr="00B12F53" w:rsidRDefault="00B067C1" w:rsidP="00B12F53">
                            <w:pPr>
                              <w:ind w:firstLine="720"/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</w:pPr>
                          </w:p>
                          <w:p w14:paraId="753600D3" w14:textId="2A79E878" w:rsidR="00A441E7" w:rsidRPr="004539C2" w:rsidRDefault="001273A6" w:rsidP="00A441E7">
                            <w:pPr>
                              <w:rPr>
                                <w:sz w:val="21"/>
                                <w:szCs w:val="28"/>
                                <w:lang w:val="nl-NL"/>
                              </w:rPr>
                            </w:pPr>
                            <w:r w:rsidRPr="004539C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- </w:t>
                            </w:r>
                            <w:r w:rsidR="00A441E7" w:rsidRPr="004539C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Jumbo </w:t>
                            </w:r>
                            <w:r w:rsidR="00850350" w:rsidRPr="00156B5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– </w:t>
                            </w:r>
                            <w:r w:rsidR="00A441E7" w:rsidRPr="004539C2">
                              <w:rPr>
                                <w:sz w:val="21"/>
                                <w:szCs w:val="28"/>
                                <w:lang w:val="nl-NL"/>
                              </w:rPr>
                              <w:t>Vakkenvuller</w:t>
                            </w:r>
                          </w:p>
                          <w:p w14:paraId="1DBD1E23" w14:textId="1E222045" w:rsidR="00A441E7" w:rsidRPr="00B067C1" w:rsidRDefault="0008266A" w:rsidP="00B067C1">
                            <w:pPr>
                              <w:ind w:firstLine="720"/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</w:pPr>
                            <w:r w:rsidRPr="004539C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>2021</w:t>
                            </w:r>
                          </w:p>
                          <w:p w14:paraId="3BA3348E" w14:textId="77777777" w:rsidR="00A441E7" w:rsidRPr="004539C2" w:rsidRDefault="00A441E7" w:rsidP="00A441E7">
                            <w:pPr>
                              <w:rPr>
                                <w:lang w:val="nl-NL"/>
                              </w:rPr>
                            </w:pPr>
                          </w:p>
                          <w:p w14:paraId="7F23FB75" w14:textId="778FA3CA" w:rsidR="00A441E7" w:rsidRPr="004539C2" w:rsidRDefault="001273A6" w:rsidP="00A441E7">
                            <w:pPr>
                              <w:rPr>
                                <w:sz w:val="21"/>
                                <w:szCs w:val="28"/>
                                <w:lang w:val="nl-NL"/>
                              </w:rPr>
                            </w:pPr>
                            <w:r w:rsidRPr="004539C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- </w:t>
                            </w:r>
                            <w:r w:rsidR="00A441E7" w:rsidRPr="004539C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Domino’s Pizza </w:t>
                            </w:r>
                            <w:r w:rsidR="00850350" w:rsidRPr="00156B5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– </w:t>
                            </w:r>
                            <w:r w:rsidR="00A441E7" w:rsidRPr="004539C2">
                              <w:rPr>
                                <w:sz w:val="21"/>
                                <w:szCs w:val="28"/>
                                <w:lang w:val="nl-NL"/>
                              </w:rPr>
                              <w:t>Fietsbezorger en Insider</w:t>
                            </w:r>
                          </w:p>
                          <w:p w14:paraId="2272A979" w14:textId="7D373C93" w:rsidR="00A441E7" w:rsidRPr="00156B52" w:rsidRDefault="0008266A" w:rsidP="001273A6">
                            <w:pPr>
                              <w:ind w:firstLine="720"/>
                              <w:rPr>
                                <w:i/>
                                <w:iCs/>
                                <w:sz w:val="20"/>
                                <w:szCs w:val="24"/>
                              </w:rPr>
                            </w:pPr>
                            <w:r w:rsidRPr="00156B52">
                              <w:rPr>
                                <w:i/>
                                <w:iCs/>
                                <w:sz w:val="20"/>
                                <w:szCs w:val="24"/>
                              </w:rPr>
                              <w:t xml:space="preserve">2021 </w:t>
                            </w:r>
                            <w:r w:rsidR="00A441E7" w:rsidRPr="00156B52">
                              <w:rPr>
                                <w:i/>
                                <w:iCs/>
                                <w:sz w:val="20"/>
                                <w:szCs w:val="24"/>
                              </w:rPr>
                              <w:t>– Heden</w:t>
                            </w:r>
                          </w:p>
                          <w:p w14:paraId="4D19CC00" w14:textId="77777777" w:rsidR="00DC67AB" w:rsidRPr="00156B52" w:rsidRDefault="00DC67AB" w:rsidP="00DC67AB"/>
                          <w:p w14:paraId="10372749" w14:textId="6F738A03" w:rsidR="00232D82" w:rsidRPr="00232D82" w:rsidRDefault="00232D82" w:rsidP="00232D82">
                            <w:pPr>
                              <w:rPr>
                                <w:sz w:val="21"/>
                                <w:szCs w:val="28"/>
                              </w:rPr>
                            </w:pPr>
                            <w:r w:rsidRPr="00232D82">
                              <w:rPr>
                                <w:sz w:val="21"/>
                                <w:szCs w:val="28"/>
                              </w:rPr>
                              <w:t>- MMC IT</w:t>
                            </w:r>
                            <w:r w:rsidR="00B067C1">
                              <w:rPr>
                                <w:sz w:val="21"/>
                                <w:szCs w:val="28"/>
                              </w:rPr>
                              <w:t xml:space="preserve"> </w:t>
                            </w:r>
                            <w:r w:rsidRPr="00232D82">
                              <w:rPr>
                                <w:sz w:val="21"/>
                                <w:szCs w:val="28"/>
                              </w:rPr>
                              <w:t xml:space="preserve">Solutions </w:t>
                            </w:r>
                            <w:r w:rsidR="00850350" w:rsidRPr="00705F08">
                              <w:rPr>
                                <w:sz w:val="21"/>
                                <w:szCs w:val="28"/>
                              </w:rPr>
                              <w:t>–</w:t>
                            </w:r>
                            <w:r w:rsidR="00850350">
                              <w:rPr>
                                <w:sz w:val="21"/>
                                <w:szCs w:val="28"/>
                              </w:rPr>
                              <w:t xml:space="preserve"> </w:t>
                            </w:r>
                            <w:r w:rsidR="00B067C1">
                              <w:rPr>
                                <w:sz w:val="21"/>
                                <w:szCs w:val="28"/>
                              </w:rPr>
                              <w:t xml:space="preserve">Stage </w:t>
                            </w:r>
                            <w:r w:rsidRPr="00232D82">
                              <w:rPr>
                                <w:sz w:val="21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1"/>
                                <w:szCs w:val="28"/>
                              </w:rPr>
                              <w:t>oftware Developer</w:t>
                            </w:r>
                          </w:p>
                          <w:p w14:paraId="2EEAD79D" w14:textId="6A1AED43" w:rsidR="00232D82" w:rsidRPr="00232D82" w:rsidRDefault="00232D82" w:rsidP="00232D82">
                            <w:pPr>
                              <w:ind w:firstLine="720"/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</w:pPr>
                            <w:r w:rsidRPr="00232D8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>2023</w:t>
                            </w:r>
                            <w:r w:rsidR="00705F08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 xml:space="preserve"> –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 xml:space="preserve"> 2024</w:t>
                            </w:r>
                          </w:p>
                          <w:p w14:paraId="1E5A7B41" w14:textId="77777777" w:rsidR="00232D82" w:rsidRPr="004539C2" w:rsidRDefault="00232D82" w:rsidP="00DC67AB">
                            <w:pPr>
                              <w:rPr>
                                <w:lang w:val="nl-NL"/>
                              </w:rPr>
                            </w:pPr>
                          </w:p>
                          <w:p w14:paraId="71B3EAAC" w14:textId="3CC7E40C" w:rsidR="00DC67AB" w:rsidRPr="00172766" w:rsidRDefault="00285016" w:rsidP="004C1DCB">
                            <w:pPr>
                              <w:rPr>
                                <w:b/>
                                <w:bCs/>
                                <w:sz w:val="28"/>
                                <w:szCs w:val="40"/>
                                <w:lang w:val="nl-NL"/>
                              </w:rPr>
                            </w:pPr>
                            <w:r w:rsidRPr="00172766">
                              <w:rPr>
                                <w:b/>
                                <w:bCs/>
                                <w:sz w:val="28"/>
                                <w:szCs w:val="40"/>
                                <w:lang w:val="nl-NL"/>
                              </w:rPr>
                              <w:t>VAARDIGHEDEN</w:t>
                            </w:r>
                          </w:p>
                          <w:p w14:paraId="36FB55FD" w14:textId="77777777" w:rsidR="004C1DCB" w:rsidRPr="00172766" w:rsidRDefault="004C1DCB" w:rsidP="004C1DCB">
                            <w:pPr>
                              <w:rPr>
                                <w:b/>
                                <w:bCs/>
                                <w:lang w:val="nl-NL"/>
                              </w:rPr>
                            </w:pPr>
                          </w:p>
                          <w:p w14:paraId="2B2E235B" w14:textId="240F35D9" w:rsidR="004C1DCB" w:rsidRPr="00172766" w:rsidRDefault="004C1DCB" w:rsidP="004C1DCB">
                            <w:pPr>
                              <w:rPr>
                                <w:sz w:val="20"/>
                                <w:szCs w:val="24"/>
                                <w:lang w:val="nl-NL"/>
                              </w:rPr>
                            </w:pPr>
                            <w:r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>Software Development</w:t>
                            </w:r>
                            <w:r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ab/>
                              <w:t>Talen</w:t>
                            </w:r>
                          </w:p>
                          <w:p w14:paraId="2AC4B740" w14:textId="77777777" w:rsidR="004C1DCB" w:rsidRPr="00172766" w:rsidRDefault="004C1DCB" w:rsidP="004C1DCB">
                            <w:pPr>
                              <w:rPr>
                                <w:sz w:val="20"/>
                                <w:szCs w:val="24"/>
                                <w:lang w:val="nl-NL"/>
                              </w:rPr>
                            </w:pPr>
                          </w:p>
                          <w:p w14:paraId="2D3A0684" w14:textId="6CB51E94" w:rsidR="001273A6" w:rsidRPr="00172766" w:rsidRDefault="001273A6" w:rsidP="001273A6">
                            <w:pPr>
                              <w:rPr>
                                <w:sz w:val="20"/>
                                <w:szCs w:val="24"/>
                                <w:lang w:val="nl-NL"/>
                              </w:rPr>
                            </w:pPr>
                            <w:r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>Java</w:t>
                            </w:r>
                            <w:r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="000651F7" w:rsidRPr="00172766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  <w:t>★★★★★</w:t>
                            </w:r>
                            <w:r w:rsidR="004C1DCB" w:rsidRPr="00172766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="004C1DCB" w:rsidRPr="00172766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="004C1DCB"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>Nederlands</w:t>
                            </w:r>
                            <w:r w:rsidR="004C1DCB"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="004C1DCB" w:rsidRPr="00172766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  <w:t>★★★★★</w:t>
                            </w:r>
                          </w:p>
                          <w:p w14:paraId="1F0FCCF2" w14:textId="27F04DAE" w:rsidR="00B12F53" w:rsidRDefault="001273A6" w:rsidP="001273A6">
                            <w:pPr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</w:pPr>
                            <w:r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>Unity, C#</w:t>
                            </w:r>
                            <w:r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="000651F7" w:rsidRPr="00172766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  <w:t>★★★★☆</w:t>
                            </w:r>
                            <w:r w:rsidR="00467819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="00467819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="00467819"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>Engels</w:t>
                            </w:r>
                            <w:r w:rsidR="00467819"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="00467819"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="00467819" w:rsidRPr="00172766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  <w:t>★★★★★</w:t>
                            </w:r>
                          </w:p>
                          <w:p w14:paraId="33285C7B" w14:textId="2350AD53" w:rsidR="0008266A" w:rsidRPr="00172766" w:rsidRDefault="00B12F53" w:rsidP="001273A6">
                            <w:pPr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</w:pPr>
                            <w:r>
                              <w:rPr>
                                <w:sz w:val="20"/>
                                <w:szCs w:val="24"/>
                                <w:lang w:val="nl-NL"/>
                              </w:rPr>
                              <w:t>PHP</w:t>
                            </w:r>
                            <w:r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Pr="00172766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  <w:t>★★★☆☆</w:t>
                            </w:r>
                          </w:p>
                          <w:p w14:paraId="2E7A57D1" w14:textId="26B4D264" w:rsidR="001273A6" w:rsidRPr="00172766" w:rsidRDefault="001273A6" w:rsidP="001273A6">
                            <w:pPr>
                              <w:rPr>
                                <w:sz w:val="20"/>
                                <w:szCs w:val="24"/>
                                <w:lang w:val="nl-NL"/>
                              </w:rPr>
                            </w:pPr>
                            <w:r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>MySQL</w:t>
                            </w:r>
                            <w:r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="000651F7" w:rsidRPr="00172766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  <w:t>★★★☆☆</w:t>
                            </w:r>
                          </w:p>
                          <w:p w14:paraId="60C9D697" w14:textId="73629ADF" w:rsidR="001273A6" w:rsidRPr="004539C2" w:rsidRDefault="001273A6" w:rsidP="001273A6">
                            <w:pPr>
                              <w:rPr>
                                <w:sz w:val="20"/>
                                <w:szCs w:val="24"/>
                                <w:lang w:val="nl-NL"/>
                              </w:rPr>
                            </w:pPr>
                            <w:r w:rsidRPr="004539C2">
                              <w:rPr>
                                <w:sz w:val="20"/>
                                <w:szCs w:val="24"/>
                                <w:lang w:val="nl-NL"/>
                              </w:rPr>
                              <w:t>ERDs</w:t>
                            </w:r>
                            <w:r w:rsidRPr="004539C2">
                              <w:rPr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Pr="004539C2">
                              <w:rPr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="000651F7" w:rsidRPr="004539C2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  <w:t>★★★★★</w:t>
                            </w:r>
                          </w:p>
                          <w:p w14:paraId="653085E6" w14:textId="0A6D9DCC" w:rsidR="001273A6" w:rsidRDefault="001273A6" w:rsidP="001273A6">
                            <w:pPr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</w:pPr>
                            <w:r w:rsidRPr="004539C2">
                              <w:rPr>
                                <w:sz w:val="20"/>
                                <w:szCs w:val="24"/>
                                <w:lang w:val="nl-NL"/>
                              </w:rPr>
                              <w:t>HTML/CSS</w:t>
                            </w:r>
                            <w:r w:rsidRPr="004539C2">
                              <w:rPr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="000651F7" w:rsidRPr="004539C2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  <w:t>★★★</w:t>
                            </w:r>
                            <w:r w:rsidR="00582A9F" w:rsidRPr="004539C2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  <w:t>★</w:t>
                            </w:r>
                            <w:r w:rsidR="000651F7" w:rsidRPr="004539C2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  <w:t>☆</w:t>
                            </w:r>
                          </w:p>
                          <w:p w14:paraId="4C7C5708" w14:textId="117F1CB5" w:rsidR="00A13899" w:rsidRPr="004539C2" w:rsidRDefault="00A13899" w:rsidP="001273A6">
                            <w:pPr>
                              <w:rPr>
                                <w:sz w:val="20"/>
                                <w:szCs w:val="24"/>
                                <w:lang w:val="nl-NL"/>
                              </w:rPr>
                            </w:pPr>
                            <w:r>
                              <w:rPr>
                                <w:sz w:val="20"/>
                                <w:szCs w:val="24"/>
                                <w:lang w:val="nl-NL"/>
                              </w:rPr>
                              <w:t>Javascript</w:t>
                            </w:r>
                            <w:r w:rsidRPr="004539C2">
                              <w:rPr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Pr="004539C2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  <w:t>★★★★☆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DC67AB" w:rsidRPr="00587AF5" w14:paraId="321053C7" w14:textId="77777777" w:rsidTr="000651F7">
        <w:trPr>
          <w:trHeight w:val="6848"/>
        </w:trPr>
        <w:tc>
          <w:tcPr>
            <w:tcW w:w="3600" w:type="dxa"/>
          </w:tcPr>
          <w:p w14:paraId="750AA5F6" w14:textId="69C3E0E8" w:rsidR="00DC67AB" w:rsidRPr="001968A8" w:rsidRDefault="001968A8" w:rsidP="00036450">
            <w:pPr>
              <w:pStyle w:val="Heading3"/>
              <w:rPr>
                <w:lang w:val="nl-NL"/>
              </w:rPr>
            </w:pPr>
            <w:r w:rsidRPr="001968A8">
              <w:rPr>
                <w:lang w:val="nl-NL"/>
              </w:rPr>
              <w:t>P</w:t>
            </w:r>
            <w:r>
              <w:rPr>
                <w:lang w:val="nl-NL"/>
              </w:rPr>
              <w:t>rofiel</w:t>
            </w:r>
          </w:p>
          <w:p w14:paraId="6E344A0D" w14:textId="5E46B0F0" w:rsidR="001968A8" w:rsidRPr="005D6CE5" w:rsidRDefault="001968A8" w:rsidP="00036450">
            <w:pPr>
              <w:rPr>
                <w:lang w:val="nl-NL"/>
              </w:rPr>
            </w:pPr>
            <w:r w:rsidRPr="005D6CE5">
              <w:rPr>
                <w:lang w:val="nl-NL"/>
              </w:rPr>
              <w:t xml:space="preserve">Mijn naam is Roy Stam, ik ben </w:t>
            </w:r>
            <w:r w:rsidR="00A13899">
              <w:rPr>
                <w:lang w:val="nl-NL"/>
              </w:rPr>
              <w:t>20</w:t>
            </w:r>
            <w:r w:rsidRPr="005D6CE5">
              <w:rPr>
                <w:lang w:val="nl-NL"/>
              </w:rPr>
              <w:t xml:space="preserve"> jaar oud en</w:t>
            </w:r>
            <w:r w:rsidR="00B05C5F" w:rsidRPr="005D6CE5">
              <w:rPr>
                <w:lang w:val="nl-NL"/>
              </w:rPr>
              <w:t xml:space="preserve"> ik</w:t>
            </w:r>
            <w:r w:rsidRPr="005D6CE5">
              <w:rPr>
                <w:lang w:val="nl-NL"/>
              </w:rPr>
              <w:t xml:space="preserve"> woon in Lelystad. Ik</w:t>
            </w:r>
            <w:r w:rsidR="00A13899">
              <w:rPr>
                <w:lang w:val="nl-NL"/>
              </w:rPr>
              <w:t xml:space="preserve"> heb mijn </w:t>
            </w:r>
            <w:r w:rsidR="00ED0AF9">
              <w:rPr>
                <w:lang w:val="nl-NL"/>
              </w:rPr>
              <w:t>vwo-diploma</w:t>
            </w:r>
            <w:r w:rsidR="00A13899">
              <w:rPr>
                <w:lang w:val="nl-NL"/>
              </w:rPr>
              <w:t xml:space="preserve"> behaald en</w:t>
            </w:r>
            <w:r w:rsidRPr="005D6CE5">
              <w:rPr>
                <w:lang w:val="nl-NL"/>
              </w:rPr>
              <w:t xml:space="preserve"> </w:t>
            </w:r>
            <w:r w:rsidR="00A13899">
              <w:rPr>
                <w:lang w:val="nl-NL"/>
              </w:rPr>
              <w:t>heb</w:t>
            </w:r>
            <w:r w:rsidRPr="005D6CE5">
              <w:rPr>
                <w:lang w:val="nl-NL"/>
              </w:rPr>
              <w:t xml:space="preserve"> </w:t>
            </w:r>
            <w:r w:rsidR="00A13899">
              <w:rPr>
                <w:lang w:val="nl-NL"/>
              </w:rPr>
              <w:t xml:space="preserve">daarna </w:t>
            </w:r>
            <w:r w:rsidRPr="005D6CE5">
              <w:rPr>
                <w:lang w:val="nl-NL"/>
              </w:rPr>
              <w:t>Software Development</w:t>
            </w:r>
            <w:r w:rsidR="00A13899">
              <w:rPr>
                <w:lang w:val="nl-NL"/>
              </w:rPr>
              <w:t xml:space="preserve"> gestudeerd</w:t>
            </w:r>
            <w:r w:rsidRPr="005D6CE5">
              <w:rPr>
                <w:lang w:val="nl-NL"/>
              </w:rPr>
              <w:t xml:space="preserve"> op het ROC </w:t>
            </w:r>
            <w:r w:rsidR="006A2E70" w:rsidRPr="005D6CE5">
              <w:rPr>
                <w:lang w:val="nl-NL"/>
              </w:rPr>
              <w:t xml:space="preserve">Flevoland </w:t>
            </w:r>
            <w:r w:rsidRPr="005D6CE5">
              <w:rPr>
                <w:lang w:val="nl-NL"/>
              </w:rPr>
              <w:t>MBO College in Almere Buiten. Ik heb gewerkt met Java, Unity, C#,</w:t>
            </w:r>
            <w:r w:rsidR="00A13899">
              <w:rPr>
                <w:lang w:val="nl-NL"/>
              </w:rPr>
              <w:t xml:space="preserve"> PHP,</w:t>
            </w:r>
            <w:r w:rsidRPr="005D6CE5">
              <w:rPr>
                <w:lang w:val="nl-NL"/>
              </w:rPr>
              <w:t xml:space="preserve"> MySQL, ERDs</w:t>
            </w:r>
            <w:r w:rsidR="00A13899">
              <w:rPr>
                <w:lang w:val="nl-NL"/>
              </w:rPr>
              <w:t xml:space="preserve">, </w:t>
            </w:r>
            <w:r w:rsidRPr="005D6CE5">
              <w:rPr>
                <w:lang w:val="nl-NL"/>
              </w:rPr>
              <w:t>HTML/CSS</w:t>
            </w:r>
            <w:r w:rsidR="00A13899">
              <w:rPr>
                <w:lang w:val="nl-NL"/>
              </w:rPr>
              <w:t xml:space="preserve"> en Javascript</w:t>
            </w:r>
            <w:r w:rsidRPr="005D6CE5">
              <w:rPr>
                <w:lang w:val="nl-NL"/>
              </w:rPr>
              <w:t>.</w:t>
            </w:r>
          </w:p>
          <w:p w14:paraId="374BECAF" w14:textId="77777777" w:rsidR="005D6CE5" w:rsidRPr="000651F7" w:rsidRDefault="005D6CE5" w:rsidP="005D6CE5">
            <w:pPr>
              <w:pStyle w:val="Heading3"/>
              <w:rPr>
                <w:lang w:val="nl-NL"/>
              </w:rPr>
            </w:pPr>
            <w:r w:rsidRPr="000651F7">
              <w:rPr>
                <w:lang w:val="nl-NL"/>
              </w:rPr>
              <w:t>Hob</w:t>
            </w:r>
            <w:r>
              <w:rPr>
                <w:lang w:val="nl-NL"/>
              </w:rPr>
              <w:t>by’s</w:t>
            </w:r>
          </w:p>
          <w:p w14:paraId="76C3C37F" w14:textId="435C37C2" w:rsidR="005D6CE5" w:rsidRPr="000651F7" w:rsidRDefault="005D6CE5" w:rsidP="005D6CE5">
            <w:pPr>
              <w:rPr>
                <w:sz w:val="22"/>
                <w:szCs w:val="32"/>
                <w:lang w:val="nl-NL"/>
              </w:rPr>
            </w:pPr>
            <w:r w:rsidRPr="000651F7">
              <w:rPr>
                <w:sz w:val="22"/>
                <w:szCs w:val="32"/>
                <w:lang w:val="nl-NL"/>
              </w:rPr>
              <w:t>- Gam</w:t>
            </w:r>
            <w:r w:rsidR="00821259">
              <w:rPr>
                <w:sz w:val="22"/>
                <w:szCs w:val="32"/>
                <w:lang w:val="nl-NL"/>
              </w:rPr>
              <w:t>en</w:t>
            </w:r>
          </w:p>
          <w:p w14:paraId="4144F09B" w14:textId="47ED0CB2" w:rsidR="005D6CE5" w:rsidRDefault="005D6CE5" w:rsidP="00036450">
            <w:pPr>
              <w:rPr>
                <w:sz w:val="22"/>
                <w:szCs w:val="32"/>
                <w:lang w:val="nl-NL"/>
              </w:rPr>
            </w:pPr>
            <w:r w:rsidRPr="000651F7">
              <w:rPr>
                <w:sz w:val="22"/>
                <w:szCs w:val="32"/>
                <w:lang w:val="nl-NL"/>
              </w:rPr>
              <w:t>- Videogames verzamelen</w:t>
            </w:r>
          </w:p>
          <w:p w14:paraId="56017425" w14:textId="61D5613C" w:rsidR="007E73B4" w:rsidRDefault="007E73B4" w:rsidP="00036450">
            <w:pPr>
              <w:rPr>
                <w:sz w:val="22"/>
                <w:szCs w:val="32"/>
                <w:lang w:val="nl-NL"/>
              </w:rPr>
            </w:pPr>
            <w:r>
              <w:rPr>
                <w:sz w:val="22"/>
                <w:szCs w:val="32"/>
                <w:lang w:val="nl-NL"/>
              </w:rPr>
              <w:t>- Fitness</w:t>
            </w:r>
          </w:p>
          <w:p w14:paraId="67B6DBEF" w14:textId="39AA56DD" w:rsidR="005D6CE5" w:rsidRPr="000651F7" w:rsidRDefault="005D6CE5" w:rsidP="005D6CE5">
            <w:pPr>
              <w:pStyle w:val="Heading3"/>
              <w:rPr>
                <w:lang w:val="nl-NL"/>
              </w:rPr>
            </w:pPr>
            <w:r>
              <w:rPr>
                <w:lang w:val="nl-NL"/>
              </w:rPr>
              <w:t>Mijn werk</w:t>
            </w:r>
          </w:p>
          <w:p w14:paraId="26020D71" w14:textId="61407FFD" w:rsidR="005D6CE5" w:rsidRPr="005D6CE5" w:rsidRDefault="00000000" w:rsidP="005D6CE5">
            <w:pPr>
              <w:rPr>
                <w:sz w:val="22"/>
                <w:szCs w:val="32"/>
                <w:lang w:val="nl-NL"/>
              </w:rPr>
            </w:pPr>
            <w:hyperlink r:id="rId9" w:history="1">
              <w:r w:rsidR="005D6CE5" w:rsidRPr="009E6A0B">
                <w:rPr>
                  <w:rStyle w:val="Hyperlink"/>
                  <w:sz w:val="22"/>
                  <w:szCs w:val="32"/>
                  <w:lang w:val="nl-NL"/>
                </w:rPr>
                <w:t>Portfolio</w:t>
              </w:r>
            </w:hyperlink>
          </w:p>
          <w:p w14:paraId="42CFEF1E" w14:textId="103C224A" w:rsidR="00587AF5" w:rsidRPr="00E12747" w:rsidRDefault="00E12747" w:rsidP="00587AF5">
            <w:pPr>
              <w:pStyle w:val="Heading3"/>
              <w:rPr>
                <w:lang w:val="nl-NL"/>
              </w:rPr>
            </w:pPr>
            <w:r w:rsidRPr="00E12747">
              <w:rPr>
                <w:lang w:val="nl-NL"/>
              </w:rPr>
              <w:t>Per</w:t>
            </w:r>
            <w:r>
              <w:rPr>
                <w:lang w:val="nl-NL"/>
              </w:rPr>
              <w:t>soonsgegevens</w:t>
            </w:r>
          </w:p>
          <w:p w14:paraId="2C47C21C" w14:textId="57EE6677" w:rsidR="00E12747" w:rsidRPr="002D1254" w:rsidRDefault="00E12747" w:rsidP="00587AF5">
            <w:pPr>
              <w:rPr>
                <w:sz w:val="21"/>
                <w:szCs w:val="28"/>
                <w:lang w:val="nl-NL"/>
              </w:rPr>
            </w:pPr>
            <w:r w:rsidRPr="002D1254">
              <w:rPr>
                <w:sz w:val="21"/>
                <w:szCs w:val="28"/>
                <w:lang w:val="nl-NL"/>
              </w:rPr>
              <w:t>Geboortedatum:</w:t>
            </w:r>
          </w:p>
          <w:p w14:paraId="2C361473" w14:textId="3A286A6A" w:rsidR="00E12747" w:rsidRPr="002D1254" w:rsidRDefault="00E12747" w:rsidP="00587AF5">
            <w:pPr>
              <w:rPr>
                <w:sz w:val="21"/>
                <w:szCs w:val="28"/>
                <w:lang w:val="nl-NL"/>
              </w:rPr>
            </w:pPr>
            <w:r w:rsidRPr="002D1254">
              <w:rPr>
                <w:sz w:val="21"/>
                <w:szCs w:val="28"/>
                <w:lang w:val="nl-NL"/>
              </w:rPr>
              <w:t>17 September 2004</w:t>
            </w:r>
          </w:p>
          <w:p w14:paraId="0923AF61" w14:textId="77777777" w:rsidR="00E12747" w:rsidRPr="002D1254" w:rsidRDefault="00E12747" w:rsidP="00587AF5">
            <w:pPr>
              <w:rPr>
                <w:sz w:val="21"/>
                <w:szCs w:val="28"/>
                <w:lang w:val="nl-NL"/>
              </w:rPr>
            </w:pPr>
          </w:p>
          <w:p w14:paraId="77053CB1" w14:textId="4DC4920C" w:rsidR="00E12747" w:rsidRPr="002D1254" w:rsidRDefault="00587AF5" w:rsidP="00587AF5">
            <w:pPr>
              <w:rPr>
                <w:sz w:val="21"/>
                <w:szCs w:val="28"/>
                <w:lang w:val="nl-NL"/>
              </w:rPr>
            </w:pPr>
            <w:r w:rsidRPr="002D1254">
              <w:rPr>
                <w:sz w:val="21"/>
                <w:szCs w:val="28"/>
                <w:lang w:val="nl-NL"/>
              </w:rPr>
              <w:t>Adres:</w:t>
            </w:r>
          </w:p>
          <w:p w14:paraId="7ED8A13E" w14:textId="39FCF358" w:rsidR="00587AF5" w:rsidRPr="002D1254" w:rsidRDefault="00587AF5" w:rsidP="00587AF5">
            <w:pPr>
              <w:rPr>
                <w:sz w:val="21"/>
                <w:szCs w:val="28"/>
                <w:lang w:val="nl-NL"/>
              </w:rPr>
            </w:pPr>
            <w:r w:rsidRPr="002D1254">
              <w:rPr>
                <w:sz w:val="21"/>
                <w:szCs w:val="28"/>
                <w:lang w:val="nl-NL"/>
              </w:rPr>
              <w:t>Zeepaert 4</w:t>
            </w:r>
          </w:p>
          <w:p w14:paraId="65634216" w14:textId="34A7C204" w:rsidR="00587AF5" w:rsidRPr="002D1254" w:rsidRDefault="00587AF5" w:rsidP="00587AF5">
            <w:pPr>
              <w:rPr>
                <w:sz w:val="21"/>
                <w:szCs w:val="28"/>
                <w:lang w:val="nl-NL"/>
              </w:rPr>
            </w:pPr>
            <w:r w:rsidRPr="002D1254">
              <w:rPr>
                <w:sz w:val="21"/>
                <w:szCs w:val="28"/>
                <w:lang w:val="nl-NL"/>
              </w:rPr>
              <w:t>8242 JG Lelystad</w:t>
            </w:r>
          </w:p>
          <w:p w14:paraId="0214E070" w14:textId="77777777" w:rsidR="00587AF5" w:rsidRPr="002D1254" w:rsidRDefault="00587AF5" w:rsidP="004D3011">
            <w:pPr>
              <w:rPr>
                <w:sz w:val="21"/>
                <w:szCs w:val="28"/>
                <w:lang w:val="nl-NL"/>
              </w:rPr>
            </w:pPr>
          </w:p>
          <w:p w14:paraId="3E9DF9D0" w14:textId="42062DB9" w:rsidR="00DC67AB" w:rsidRPr="002D1254" w:rsidRDefault="00CB1D40" w:rsidP="004D3011">
            <w:pPr>
              <w:rPr>
                <w:sz w:val="21"/>
                <w:szCs w:val="28"/>
                <w:lang w:val="nl-NL"/>
              </w:rPr>
            </w:pPr>
            <w:r w:rsidRPr="002D1254">
              <w:rPr>
                <w:sz w:val="21"/>
                <w:szCs w:val="28"/>
                <w:lang w:val="nl-NL"/>
              </w:rPr>
              <w:t>Telefoonnummer</w:t>
            </w:r>
            <w:r w:rsidR="00587AF5" w:rsidRPr="002D1254">
              <w:rPr>
                <w:sz w:val="21"/>
                <w:szCs w:val="28"/>
                <w:lang w:val="nl-NL"/>
              </w:rPr>
              <w:t>:</w:t>
            </w:r>
          </w:p>
          <w:p w14:paraId="1AE3A494" w14:textId="62B3B15B" w:rsidR="00DC67AB" w:rsidRPr="002D1254" w:rsidRDefault="001273A6" w:rsidP="004D3011">
            <w:pPr>
              <w:rPr>
                <w:sz w:val="21"/>
                <w:szCs w:val="28"/>
                <w:lang w:val="nl-NL"/>
              </w:rPr>
            </w:pPr>
            <w:r w:rsidRPr="002D1254">
              <w:rPr>
                <w:sz w:val="21"/>
                <w:szCs w:val="28"/>
                <w:lang w:val="nl-NL"/>
              </w:rPr>
              <w:t>06 26895466</w:t>
            </w:r>
          </w:p>
          <w:p w14:paraId="4A001D7F" w14:textId="77777777" w:rsidR="001968A8" w:rsidRPr="002D1254" w:rsidRDefault="001968A8" w:rsidP="004D3011">
            <w:pPr>
              <w:rPr>
                <w:sz w:val="21"/>
                <w:szCs w:val="28"/>
                <w:lang w:val="nl-NL"/>
              </w:rPr>
            </w:pPr>
          </w:p>
          <w:p w14:paraId="2A2D8547" w14:textId="36BBDFEC" w:rsidR="00DC67AB" w:rsidRPr="002D1254" w:rsidRDefault="00CB1D40" w:rsidP="004D3011">
            <w:pPr>
              <w:rPr>
                <w:sz w:val="21"/>
                <w:szCs w:val="28"/>
                <w:lang w:val="nl-NL"/>
              </w:rPr>
            </w:pPr>
            <w:r w:rsidRPr="002D1254">
              <w:rPr>
                <w:sz w:val="21"/>
                <w:szCs w:val="28"/>
                <w:lang w:val="nl-NL"/>
              </w:rPr>
              <w:t>Email:</w:t>
            </w:r>
          </w:p>
          <w:p w14:paraId="2F5EC185" w14:textId="716FBCB2" w:rsidR="00DC67AB" w:rsidRPr="002D1254" w:rsidRDefault="001968A8" w:rsidP="004D3011">
            <w:pPr>
              <w:rPr>
                <w:rStyle w:val="Hyperlink"/>
                <w:sz w:val="21"/>
                <w:szCs w:val="28"/>
                <w:lang w:val="nl-NL"/>
              </w:rPr>
            </w:pPr>
            <w:r w:rsidRPr="002D1254">
              <w:rPr>
                <w:sz w:val="21"/>
                <w:szCs w:val="28"/>
                <w:lang w:val="nl-NL"/>
              </w:rPr>
              <w:t>roystam2004@gmail.com</w:t>
            </w:r>
          </w:p>
          <w:p w14:paraId="6E175C4C" w14:textId="5CDDF9DF" w:rsidR="00285016" w:rsidRPr="004C1DCB" w:rsidRDefault="00285016" w:rsidP="005D6CE5">
            <w:pPr>
              <w:rPr>
                <w:sz w:val="22"/>
                <w:szCs w:val="32"/>
                <w:lang w:val="nl-NL"/>
              </w:rPr>
            </w:pPr>
          </w:p>
        </w:tc>
        <w:tc>
          <w:tcPr>
            <w:tcW w:w="720" w:type="dxa"/>
          </w:tcPr>
          <w:p w14:paraId="113CC4CD" w14:textId="77777777" w:rsidR="00DC67AB" w:rsidRPr="000651F7" w:rsidRDefault="00DC67AB" w:rsidP="000C45FF">
            <w:pPr>
              <w:tabs>
                <w:tab w:val="left" w:pos="990"/>
              </w:tabs>
              <w:rPr>
                <w:lang w:val="nl-NL"/>
              </w:rPr>
            </w:pPr>
          </w:p>
        </w:tc>
      </w:tr>
    </w:tbl>
    <w:p w14:paraId="376AD7A1" w14:textId="1BD9136F" w:rsidR="007063C5" w:rsidRPr="000651F7" w:rsidRDefault="007063C5" w:rsidP="000C45FF">
      <w:pPr>
        <w:tabs>
          <w:tab w:val="left" w:pos="990"/>
        </w:tabs>
        <w:rPr>
          <w:lang w:val="nl-NL"/>
        </w:rPr>
      </w:pPr>
    </w:p>
    <w:sectPr w:rsidR="007063C5" w:rsidRPr="000651F7" w:rsidSect="00847189">
      <w:headerReference w:type="default" r:id="rId1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23EF9F" w14:textId="77777777" w:rsidR="00517C17" w:rsidRDefault="00517C17" w:rsidP="000C45FF">
      <w:r>
        <w:separator/>
      </w:r>
    </w:p>
  </w:endnote>
  <w:endnote w:type="continuationSeparator" w:id="0">
    <w:p w14:paraId="2EB0A1ED" w14:textId="77777777" w:rsidR="00517C17" w:rsidRDefault="00517C17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53911A" w14:textId="77777777" w:rsidR="00517C17" w:rsidRDefault="00517C17" w:rsidP="000C45FF">
      <w:r>
        <w:separator/>
      </w:r>
    </w:p>
  </w:footnote>
  <w:footnote w:type="continuationSeparator" w:id="0">
    <w:p w14:paraId="39FFF4E1" w14:textId="77777777" w:rsidR="00517C17" w:rsidRDefault="00517C17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15657B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78471DA" wp14:editId="5F10B3C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189"/>
    <w:rsid w:val="00036450"/>
    <w:rsid w:val="000651F7"/>
    <w:rsid w:val="0008266A"/>
    <w:rsid w:val="00094499"/>
    <w:rsid w:val="000C3CD3"/>
    <w:rsid w:val="000C45FF"/>
    <w:rsid w:val="000E3FD1"/>
    <w:rsid w:val="00112054"/>
    <w:rsid w:val="001273A6"/>
    <w:rsid w:val="001317D8"/>
    <w:rsid w:val="001525E1"/>
    <w:rsid w:val="00156B52"/>
    <w:rsid w:val="00172766"/>
    <w:rsid w:val="00180329"/>
    <w:rsid w:val="0019001F"/>
    <w:rsid w:val="00194C4C"/>
    <w:rsid w:val="001968A8"/>
    <w:rsid w:val="001A74A5"/>
    <w:rsid w:val="001B2ABD"/>
    <w:rsid w:val="001D56B7"/>
    <w:rsid w:val="001E0391"/>
    <w:rsid w:val="001E1759"/>
    <w:rsid w:val="001E448D"/>
    <w:rsid w:val="001F1ECC"/>
    <w:rsid w:val="00232D82"/>
    <w:rsid w:val="002400EB"/>
    <w:rsid w:val="00256CF7"/>
    <w:rsid w:val="00281FD5"/>
    <w:rsid w:val="00285016"/>
    <w:rsid w:val="002D050F"/>
    <w:rsid w:val="002D1254"/>
    <w:rsid w:val="0030481B"/>
    <w:rsid w:val="003156FC"/>
    <w:rsid w:val="003254B5"/>
    <w:rsid w:val="0037121F"/>
    <w:rsid w:val="003910D8"/>
    <w:rsid w:val="003A6B7D"/>
    <w:rsid w:val="003B06CA"/>
    <w:rsid w:val="003B6B40"/>
    <w:rsid w:val="004071FC"/>
    <w:rsid w:val="00445947"/>
    <w:rsid w:val="004539C2"/>
    <w:rsid w:val="00467819"/>
    <w:rsid w:val="004813B3"/>
    <w:rsid w:val="00496591"/>
    <w:rsid w:val="004C1DCB"/>
    <w:rsid w:val="004C63E4"/>
    <w:rsid w:val="004D3011"/>
    <w:rsid w:val="00517C17"/>
    <w:rsid w:val="005262AC"/>
    <w:rsid w:val="00572C6A"/>
    <w:rsid w:val="00582A9F"/>
    <w:rsid w:val="00587AF5"/>
    <w:rsid w:val="005D1C25"/>
    <w:rsid w:val="005D6CE5"/>
    <w:rsid w:val="005E39D5"/>
    <w:rsid w:val="00600670"/>
    <w:rsid w:val="0062123A"/>
    <w:rsid w:val="00646E75"/>
    <w:rsid w:val="006771D0"/>
    <w:rsid w:val="006A2E70"/>
    <w:rsid w:val="00705F08"/>
    <w:rsid w:val="007063C5"/>
    <w:rsid w:val="00715FCB"/>
    <w:rsid w:val="00743101"/>
    <w:rsid w:val="00764C9F"/>
    <w:rsid w:val="00765065"/>
    <w:rsid w:val="007775E1"/>
    <w:rsid w:val="007867A0"/>
    <w:rsid w:val="007927F5"/>
    <w:rsid w:val="007B09A5"/>
    <w:rsid w:val="007B7B37"/>
    <w:rsid w:val="007E73B4"/>
    <w:rsid w:val="00802CA0"/>
    <w:rsid w:val="00821259"/>
    <w:rsid w:val="00847189"/>
    <w:rsid w:val="00850350"/>
    <w:rsid w:val="009260CD"/>
    <w:rsid w:val="00940A66"/>
    <w:rsid w:val="00952C25"/>
    <w:rsid w:val="009B7C40"/>
    <w:rsid w:val="009E6A0B"/>
    <w:rsid w:val="00A07E1B"/>
    <w:rsid w:val="00A13899"/>
    <w:rsid w:val="00A2118D"/>
    <w:rsid w:val="00A441E7"/>
    <w:rsid w:val="00AD0A50"/>
    <w:rsid w:val="00AD76E2"/>
    <w:rsid w:val="00B05C5F"/>
    <w:rsid w:val="00B067C1"/>
    <w:rsid w:val="00B12F53"/>
    <w:rsid w:val="00B20152"/>
    <w:rsid w:val="00B301CA"/>
    <w:rsid w:val="00B359E4"/>
    <w:rsid w:val="00B57D98"/>
    <w:rsid w:val="00B70850"/>
    <w:rsid w:val="00B82713"/>
    <w:rsid w:val="00BA6C2F"/>
    <w:rsid w:val="00BD4540"/>
    <w:rsid w:val="00BE7C6E"/>
    <w:rsid w:val="00C066B6"/>
    <w:rsid w:val="00C37BA1"/>
    <w:rsid w:val="00C4674C"/>
    <w:rsid w:val="00C506CF"/>
    <w:rsid w:val="00C72BED"/>
    <w:rsid w:val="00C806A6"/>
    <w:rsid w:val="00C9578B"/>
    <w:rsid w:val="00CB0055"/>
    <w:rsid w:val="00CB1D40"/>
    <w:rsid w:val="00D236C7"/>
    <w:rsid w:val="00D2522B"/>
    <w:rsid w:val="00D422DE"/>
    <w:rsid w:val="00D5459D"/>
    <w:rsid w:val="00DA1F4D"/>
    <w:rsid w:val="00DC67AB"/>
    <w:rsid w:val="00DD172A"/>
    <w:rsid w:val="00DE55F5"/>
    <w:rsid w:val="00DF29E2"/>
    <w:rsid w:val="00E12747"/>
    <w:rsid w:val="00E25A26"/>
    <w:rsid w:val="00E4381A"/>
    <w:rsid w:val="00E55D74"/>
    <w:rsid w:val="00ED0AF9"/>
    <w:rsid w:val="00ED2973"/>
    <w:rsid w:val="00F5656B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24FDBD"/>
  <w14:defaultImageDpi w14:val="32767"/>
  <w15:chartTrackingRefBased/>
  <w15:docId w15:val="{B2996846-A44C-4957-AC8A-4DA8ADB7D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467819"/>
    <w:rPr>
      <w:color w:val="70440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roystamportfolio.netlify.app/index.html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yst\AppData\Roaming\Microsoft\Templates\Bold%20modern%20resume.dotx" TargetMode="Externa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1A1549-E74D-44E3-B4FF-E0817723E5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resume.dotx</Template>
  <TotalTime>3</TotalTime>
  <Pages>1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 Stam</dc:creator>
  <cp:keywords/>
  <dc:description/>
  <cp:lastModifiedBy>Roy Stam</cp:lastModifiedBy>
  <cp:revision>3</cp:revision>
  <cp:lastPrinted>2024-09-11T20:41:00Z</cp:lastPrinted>
  <dcterms:created xsi:type="dcterms:W3CDTF">2024-09-11T20:42:00Z</dcterms:created>
  <dcterms:modified xsi:type="dcterms:W3CDTF">2024-09-12T20:45:00Z</dcterms:modified>
</cp:coreProperties>
</file>